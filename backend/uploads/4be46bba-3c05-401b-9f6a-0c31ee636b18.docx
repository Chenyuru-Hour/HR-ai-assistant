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43823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85"/>
        <w:jc w:val="both"/>
        <w:textAlignment w:val="auto"/>
        <w:rPr>
          <w:rFonts w:hint="default" w:ascii="Segoe UI" w:hAnsi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附件二：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 xml:space="preserve">                                             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转正申请表</w:t>
      </w:r>
    </w:p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2"/>
        <w:gridCol w:w="1282"/>
        <w:gridCol w:w="1605"/>
        <w:gridCol w:w="1605"/>
        <w:gridCol w:w="1528"/>
        <w:gridCol w:w="1822"/>
        <w:gridCol w:w="1470"/>
      </w:tblGrid>
      <w:tr w14:paraId="2077C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72" w:type="pct"/>
            <w:gridSpan w:val="2"/>
            <w:vAlign w:val="center"/>
          </w:tcPr>
          <w:p w14:paraId="248F4F9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姓名</w:t>
            </w:r>
          </w:p>
        </w:tc>
        <w:tc>
          <w:tcPr>
            <w:tcW w:w="825" w:type="pct"/>
            <w:vAlign w:val="center"/>
          </w:tcPr>
          <w:p w14:paraId="117012D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825" w:type="pct"/>
            <w:vAlign w:val="center"/>
          </w:tcPr>
          <w:p w14:paraId="5118E5F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部门</w:t>
            </w:r>
          </w:p>
        </w:tc>
        <w:tc>
          <w:tcPr>
            <w:tcW w:w="786" w:type="pct"/>
            <w:vAlign w:val="center"/>
          </w:tcPr>
          <w:p w14:paraId="551F22D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935" w:type="pct"/>
            <w:vAlign w:val="center"/>
          </w:tcPr>
          <w:p w14:paraId="793AF4D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职位</w:t>
            </w:r>
          </w:p>
        </w:tc>
        <w:tc>
          <w:tcPr>
            <w:tcW w:w="754" w:type="pct"/>
            <w:vAlign w:val="center"/>
          </w:tcPr>
          <w:p w14:paraId="0A834784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 w14:paraId="50224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pct"/>
            <w:gridSpan w:val="2"/>
            <w:vAlign w:val="center"/>
          </w:tcPr>
          <w:p w14:paraId="1AD64BD4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入职时间</w:t>
            </w:r>
          </w:p>
        </w:tc>
        <w:tc>
          <w:tcPr>
            <w:tcW w:w="825" w:type="pct"/>
            <w:vAlign w:val="center"/>
          </w:tcPr>
          <w:p w14:paraId="50D98C3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825" w:type="pct"/>
            <w:vAlign w:val="center"/>
          </w:tcPr>
          <w:p w14:paraId="5BA6BDC4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提交时间</w:t>
            </w:r>
          </w:p>
        </w:tc>
        <w:tc>
          <w:tcPr>
            <w:tcW w:w="786" w:type="pct"/>
            <w:vAlign w:val="center"/>
          </w:tcPr>
          <w:p w14:paraId="2D07D475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935" w:type="pct"/>
            <w:vAlign w:val="center"/>
          </w:tcPr>
          <w:p w14:paraId="288EB12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申请转正时间</w:t>
            </w:r>
          </w:p>
        </w:tc>
        <w:tc>
          <w:tcPr>
            <w:tcW w:w="754" w:type="pct"/>
            <w:vAlign w:val="center"/>
          </w:tcPr>
          <w:p w14:paraId="6C21D13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 w14:paraId="71595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" w:type="pct"/>
            <w:vMerge w:val="restart"/>
            <w:vAlign w:val="center"/>
          </w:tcPr>
          <w:p w14:paraId="43A64611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工作总结</w:t>
            </w:r>
          </w:p>
        </w:tc>
        <w:tc>
          <w:tcPr>
            <w:tcW w:w="4788" w:type="pct"/>
            <w:gridSpan w:val="6"/>
            <w:vAlign w:val="center"/>
          </w:tcPr>
          <w:p w14:paraId="795EAB6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试用期工作完成情况：</w:t>
            </w:r>
          </w:p>
          <w:p w14:paraId="71C2CFA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20C0DBF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505E11C4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1A5FB347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69F066B8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0526C0A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 w14:paraId="4F45A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" w:type="pct"/>
            <w:vMerge w:val="continue"/>
            <w:tcBorders/>
            <w:vAlign w:val="center"/>
          </w:tcPr>
          <w:p w14:paraId="33881A74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4788" w:type="pct"/>
            <w:gridSpan w:val="6"/>
            <w:vAlign w:val="center"/>
          </w:tcPr>
          <w:p w14:paraId="25EE8829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工作亮点及优势：</w:t>
            </w:r>
          </w:p>
          <w:p w14:paraId="113899E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4BE4BFE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68D574A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1ECEE6A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66A36F04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577BE20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 w14:paraId="244A9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" w:type="pct"/>
            <w:vMerge w:val="continue"/>
            <w:tcBorders/>
            <w:vAlign w:val="center"/>
          </w:tcPr>
          <w:p w14:paraId="526F6407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4788" w:type="pct"/>
            <w:gridSpan w:val="6"/>
            <w:vAlign w:val="center"/>
          </w:tcPr>
          <w:p w14:paraId="30F922E7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不足之处及改进计划：</w:t>
            </w:r>
          </w:p>
          <w:p w14:paraId="23DEC6A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7646B7EE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16BDBD1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71312FE1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77828FFE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 w14:paraId="49105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" w:type="pct"/>
            <w:vMerge w:val="continue"/>
            <w:tcBorders/>
            <w:vAlign w:val="center"/>
          </w:tcPr>
          <w:p w14:paraId="13C42D28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4788" w:type="pct"/>
            <w:gridSpan w:val="6"/>
            <w:vAlign w:val="center"/>
          </w:tcPr>
          <w:p w14:paraId="7FB36A61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对公司的建议：</w:t>
            </w:r>
          </w:p>
          <w:p w14:paraId="3228A29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345455E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7AAFD11D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4F8EA96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4F956E9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right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申请人签字：                                    年  月  日</w:t>
            </w:r>
          </w:p>
        </w:tc>
      </w:tr>
    </w:tbl>
    <w:p w14:paraId="5D56835A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85"/>
        <w:jc w:val="both"/>
        <w:textAlignment w:val="auto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1F9C4384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85"/>
        <w:jc w:val="both"/>
        <w:textAlignment w:val="auto"/>
        <w:rPr>
          <w:rFonts w:hint="default" w:ascii="Segoe UI" w:hAnsi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bookmarkStart w:id="0" w:name="_GoBack"/>
      <w:bookmarkEnd w:id="0"/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附件二：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 xml:space="preserve">                                             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转正审批表</w:t>
      </w:r>
    </w:p>
    <w:p w14:paraId="39C9C8E0"/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76"/>
        <w:gridCol w:w="1554"/>
        <w:gridCol w:w="1630"/>
        <w:gridCol w:w="1630"/>
        <w:gridCol w:w="1630"/>
        <w:gridCol w:w="1631"/>
      </w:tblGrid>
      <w:tr w14:paraId="4E70B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781" w:type="dxa"/>
            <w:gridSpan w:val="7"/>
            <w:vAlign w:val="center"/>
          </w:tcPr>
          <w:p w14:paraId="06B0B93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85"/>
              <w:jc w:val="center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试用期考核成绩</w:t>
            </w:r>
          </w:p>
        </w:tc>
      </w:tr>
      <w:tr w14:paraId="673B8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30" w:type="dxa"/>
            <w:vAlign w:val="center"/>
          </w:tcPr>
          <w:p w14:paraId="6201B02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85"/>
              <w:jc w:val="center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第一月</w:t>
            </w:r>
          </w:p>
        </w:tc>
        <w:tc>
          <w:tcPr>
            <w:tcW w:w="1630" w:type="dxa"/>
            <w:gridSpan w:val="2"/>
            <w:vAlign w:val="center"/>
          </w:tcPr>
          <w:p w14:paraId="3F3E4F6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85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630" w:type="dxa"/>
            <w:vAlign w:val="center"/>
          </w:tcPr>
          <w:p w14:paraId="54C9C15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85"/>
              <w:jc w:val="center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第二月</w:t>
            </w:r>
          </w:p>
        </w:tc>
        <w:tc>
          <w:tcPr>
            <w:tcW w:w="1630" w:type="dxa"/>
            <w:vAlign w:val="center"/>
          </w:tcPr>
          <w:p w14:paraId="42AF00F9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85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630" w:type="dxa"/>
            <w:vAlign w:val="center"/>
          </w:tcPr>
          <w:p w14:paraId="5E10031E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85"/>
              <w:jc w:val="center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第三月</w:t>
            </w:r>
          </w:p>
        </w:tc>
        <w:tc>
          <w:tcPr>
            <w:tcW w:w="1631" w:type="dxa"/>
            <w:vAlign w:val="center"/>
          </w:tcPr>
          <w:p w14:paraId="5AC058E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85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 w14:paraId="101DD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781" w:type="dxa"/>
            <w:gridSpan w:val="7"/>
            <w:vAlign w:val="center"/>
          </w:tcPr>
          <w:p w14:paraId="400AB03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85"/>
              <w:jc w:val="center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转正考评成绩</w:t>
            </w:r>
          </w:p>
        </w:tc>
      </w:tr>
      <w:tr w14:paraId="04604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30" w:type="dxa"/>
            <w:vAlign w:val="center"/>
          </w:tcPr>
          <w:p w14:paraId="1E2F4F1D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85"/>
              <w:jc w:val="center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一项得分</w:t>
            </w:r>
          </w:p>
        </w:tc>
        <w:tc>
          <w:tcPr>
            <w:tcW w:w="1630" w:type="dxa"/>
            <w:gridSpan w:val="2"/>
            <w:vAlign w:val="center"/>
          </w:tcPr>
          <w:p w14:paraId="67962CF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85"/>
              <w:jc w:val="center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二项得分</w:t>
            </w:r>
          </w:p>
        </w:tc>
        <w:tc>
          <w:tcPr>
            <w:tcW w:w="1630" w:type="dxa"/>
            <w:vAlign w:val="center"/>
          </w:tcPr>
          <w:p w14:paraId="2EAB28C5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85"/>
              <w:jc w:val="center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三项得分</w:t>
            </w:r>
          </w:p>
        </w:tc>
        <w:tc>
          <w:tcPr>
            <w:tcW w:w="1630" w:type="dxa"/>
            <w:vAlign w:val="center"/>
          </w:tcPr>
          <w:p w14:paraId="3AA058E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85"/>
              <w:jc w:val="center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四项得分</w:t>
            </w:r>
          </w:p>
        </w:tc>
        <w:tc>
          <w:tcPr>
            <w:tcW w:w="1630" w:type="dxa"/>
            <w:vAlign w:val="center"/>
          </w:tcPr>
          <w:p w14:paraId="5C94A852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85"/>
              <w:jc w:val="center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五项得分</w:t>
            </w:r>
          </w:p>
        </w:tc>
        <w:tc>
          <w:tcPr>
            <w:tcW w:w="1631" w:type="dxa"/>
            <w:vAlign w:val="center"/>
          </w:tcPr>
          <w:p w14:paraId="33736DD1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85"/>
              <w:jc w:val="center"/>
              <w:textAlignment w:val="auto"/>
              <w:rPr>
                <w:rFonts w:hint="default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平均分</w:t>
            </w:r>
          </w:p>
        </w:tc>
      </w:tr>
      <w:tr w14:paraId="6229A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30" w:type="dxa"/>
            <w:vAlign w:val="center"/>
          </w:tcPr>
          <w:p w14:paraId="47160278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85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ACF35D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85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630" w:type="dxa"/>
            <w:vAlign w:val="center"/>
          </w:tcPr>
          <w:p w14:paraId="31D890C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85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630" w:type="dxa"/>
            <w:vAlign w:val="center"/>
          </w:tcPr>
          <w:p w14:paraId="185DA6A7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85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630" w:type="dxa"/>
            <w:vAlign w:val="center"/>
          </w:tcPr>
          <w:p w14:paraId="1194704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85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631" w:type="dxa"/>
            <w:vAlign w:val="center"/>
          </w:tcPr>
          <w:p w14:paraId="4C0F33F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85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 w14:paraId="40160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6" w:type="dxa"/>
            <w:gridSpan w:val="2"/>
            <w:shd w:val="clear"/>
            <w:vAlign w:val="center"/>
          </w:tcPr>
          <w:p w14:paraId="773D248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 w:rightChars="0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部门负责人</w:t>
            </w:r>
          </w:p>
        </w:tc>
        <w:tc>
          <w:tcPr>
            <w:tcW w:w="8075" w:type="dxa"/>
            <w:gridSpan w:val="5"/>
            <w:shd w:val="clear"/>
            <w:vAlign w:val="center"/>
          </w:tcPr>
          <w:p w14:paraId="46C3DDC5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考察工作能力和工作态度</w:t>
            </w:r>
          </w:p>
          <w:p w14:paraId="6BFFFD2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合格，予以转正  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不能胜任岗位，予以再学习/调岗   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不合格，解除劳动关系</w:t>
            </w:r>
          </w:p>
          <w:p w14:paraId="06E4A8A2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default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评语：</w:t>
            </w:r>
          </w:p>
          <w:p w14:paraId="2AD6D9A8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</w:p>
          <w:p w14:paraId="4A36EA57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</w:p>
          <w:p w14:paraId="4BDD1402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</w:p>
          <w:p w14:paraId="4A1D588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</w:p>
          <w:p w14:paraId="6D1B4B9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 w:rightChars="0"/>
              <w:jc w:val="righ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签字：                          年  月  日</w:t>
            </w:r>
          </w:p>
        </w:tc>
      </w:tr>
      <w:tr w14:paraId="4B6A8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6" w:type="dxa"/>
            <w:gridSpan w:val="2"/>
            <w:vAlign w:val="center"/>
          </w:tcPr>
          <w:p w14:paraId="27599D05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行政人事部</w:t>
            </w:r>
          </w:p>
        </w:tc>
        <w:tc>
          <w:tcPr>
            <w:tcW w:w="8075" w:type="dxa"/>
            <w:gridSpan w:val="5"/>
            <w:vAlign w:val="center"/>
          </w:tcPr>
          <w:p w14:paraId="70258D11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考察制度履行和价值观</w:t>
            </w:r>
          </w:p>
          <w:p w14:paraId="5A3FD2F1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合格，予以转正  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与制度背离，不符合公司价值观，解除劳动关系</w:t>
            </w:r>
          </w:p>
          <w:p w14:paraId="206C8AD2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评语：</w:t>
            </w:r>
          </w:p>
          <w:p w14:paraId="205893F5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</w:p>
          <w:p w14:paraId="3A28194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</w:p>
          <w:p w14:paraId="556780A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default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</w:p>
          <w:p w14:paraId="2442249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</w:p>
          <w:p w14:paraId="63F05A3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u w:val="single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转正工资：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u w:val="single"/>
                <w:shd w:val="clear" w:fill="FFFFFF"/>
                <w:vertAlign w:val="baseline"/>
                <w:lang w:val="en-US" w:eastAsia="zh-CN"/>
              </w:rPr>
              <w:t xml:space="preserve">               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福利津贴：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u w:val="single"/>
                <w:shd w:val="clear" w:fill="FFFFFF"/>
                <w:vertAlign w:val="baseline"/>
                <w:lang w:val="en-US" w:eastAsia="zh-CN"/>
              </w:rPr>
              <w:t xml:space="preserve">               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生效时间：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u w:val="single"/>
                <w:shd w:val="clear" w:fill="FFFFFF"/>
                <w:vertAlign w:val="baseline"/>
                <w:lang w:val="en-US" w:eastAsia="zh-CN"/>
              </w:rPr>
              <w:t xml:space="preserve">                       </w:t>
            </w:r>
          </w:p>
          <w:p w14:paraId="14300C1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u w:val="single"/>
                <w:shd w:val="clear" w:fill="FFFFFF"/>
                <w:vertAlign w:val="baseline"/>
                <w:lang w:val="en-US" w:eastAsia="zh-CN"/>
              </w:rPr>
            </w:pPr>
          </w:p>
          <w:p w14:paraId="7692800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righ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签字：                          年  月  日</w:t>
            </w:r>
          </w:p>
        </w:tc>
      </w:tr>
      <w:tr w14:paraId="3C2C1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6" w:type="dxa"/>
            <w:gridSpan w:val="2"/>
            <w:vAlign w:val="center"/>
          </w:tcPr>
          <w:p w14:paraId="6942A4A2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总经理</w:t>
            </w:r>
          </w:p>
        </w:tc>
        <w:tc>
          <w:tcPr>
            <w:tcW w:w="8075" w:type="dxa"/>
            <w:gridSpan w:val="5"/>
            <w:vAlign w:val="center"/>
          </w:tcPr>
          <w:p w14:paraId="2AB4831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default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评语：</w:t>
            </w:r>
          </w:p>
          <w:p w14:paraId="64232F4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</w:p>
          <w:p w14:paraId="55CA45D4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</w:p>
          <w:p w14:paraId="7A4CD27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</w:p>
          <w:p w14:paraId="0499CE11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lef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</w:p>
          <w:p w14:paraId="61605D94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85"/>
              <w:jc w:val="right"/>
              <w:textAlignment w:val="auto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签字：                          年  月  日</w:t>
            </w:r>
          </w:p>
        </w:tc>
      </w:tr>
    </w:tbl>
    <w:p w14:paraId="42850ACA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85"/>
        <w:jc w:val="both"/>
        <w:textAlignment w:val="auto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shd w:val="clear" w:fill="FFFFFF"/>
          <w:lang w:val="en-US" w:eastAsia="zh-CN"/>
        </w:rPr>
      </w:pPr>
    </w:p>
    <w:sectPr>
      <w:headerReference r:id="rId3" w:type="default"/>
      <w:footerReference r:id="rId4" w:type="default"/>
      <w:pgSz w:w="11910" w:h="16840"/>
      <w:pgMar w:top="1417" w:right="1134" w:bottom="1134" w:left="1134" w:header="0" w:footer="85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666195EE-86C1-4EA3-BCD1-59C634EE70A0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9A8474E3-66DF-4180-9B8B-CBFCFAFB36E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E9D39ACD-1CFC-4604-8245-B9D38EAFEA83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4" w:fontKey="{F2B566E9-440A-4D6F-AD92-50B79A3AE5D3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FCFDA9D2-6A2A-4AE4-B62D-8A01898BF4C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91265">
    <w:pPr>
      <w:pStyle w:val="6"/>
      <w:spacing w:line="14" w:lineRule="auto"/>
      <w:rPr>
        <w:sz w:val="14"/>
      </w:rPr>
    </w:pPr>
    <w:r>
      <w:rPr>
        <w:sz w:val="14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02743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743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757E18">
                          <w:pPr>
                            <w:pStyle w:val="9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80.9pt;mso-position-horizontal:center;mso-position-horizontal-relative:margin;z-index:251662336;mso-width-relative:page;mso-height-relative:page;" filled="f" stroked="f" coordsize="21600,21600" o:gfxdata="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jh9QJ0wAAAAUBAAAPAAAAAAAAAAEAIAAAACIAAABkcnMvZG93bnJldi54&#10;bWxQSwECFAAUAAAACACHTuJAJjudiTgCAABjBAAADgAAAAAAAAABACAAAAAi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757E18">
                    <w:pPr>
                      <w:pStyle w:val="9"/>
                    </w:pPr>
                  </w:p>
                </w:txbxContent>
              </v:textbox>
            </v:shape>
          </w:pict>
        </mc:Fallback>
      </mc:AlternateContent>
    </w:r>
    <w:r>
      <w:rPr>
        <w:sz w:val="1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851579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851579"/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2EFA2">
    <w:pPr>
      <w:spacing w:line="289" w:lineRule="auto"/>
      <w:rPr>
        <w:rFonts w:ascii="Arial"/>
        <w:sz w:val="21"/>
      </w:rPr>
    </w:pPr>
  </w:p>
  <w:p w14:paraId="242B8188">
    <w:pPr>
      <w:spacing w:line="289" w:lineRule="auto"/>
      <w:rPr>
        <w:rFonts w:ascii="Arial"/>
        <w:sz w:val="21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914400</wp:posOffset>
          </wp:positionH>
          <wp:positionV relativeFrom="page">
            <wp:posOffset>312420</wp:posOffset>
          </wp:positionV>
          <wp:extent cx="2703830" cy="338455"/>
          <wp:effectExtent l="0" t="0" r="1270" b="4445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3576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C5F7B7F">
    <w:pPr>
      <w:spacing w:line="289" w:lineRule="auto"/>
      <w:rPr>
        <w:rFonts w:ascii="Arial"/>
        <w:sz w:val="21"/>
      </w:rPr>
    </w:pPr>
  </w:p>
  <w:p w14:paraId="2F7ACC25">
    <w:pPr>
      <w:spacing w:line="289" w:lineRule="auto"/>
      <w:jc w:val="right"/>
      <w:rPr>
        <w:rFonts w:hint="default" w:ascii="Arial"/>
        <w:sz w:val="21"/>
        <w:lang w:val="en-US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page">
                <wp:posOffset>714375</wp:posOffset>
              </wp:positionH>
              <wp:positionV relativeFrom="page">
                <wp:posOffset>708025</wp:posOffset>
              </wp:positionV>
              <wp:extent cx="6120130" cy="5715"/>
              <wp:effectExtent l="0" t="0" r="0" b="0"/>
              <wp:wrapNone/>
              <wp:docPr id="4" name="任意多边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5715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9025" h="8">
                            <a:moveTo>
                              <a:pt x="0" y="0"/>
                            </a:moveTo>
                            <a:lnTo>
                              <a:pt x="9025" y="0"/>
                            </a:lnTo>
                            <a:lnTo>
                              <a:pt x="9025" y="8"/>
                            </a:lnTo>
                            <a:lnTo>
                              <a:pt x="0" y="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56.25pt;margin-top:55.75pt;height:0.45pt;width:481.9pt;mso-position-horizontal-relative:page;mso-position-vertical-relative:page;z-index:251660288;mso-width-relative:page;mso-height-relative:page;" fillcolor="#000000" filled="t" stroked="f" coordsize="9025,8" o:allowincell="f" o:gfxdata="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8ETpPZAAAADAEAAA8AAAAAAAAA&#10;AQAgAAAAIgAAAGRycy9kb3ducmV2LnhtbFBLAQIUABQAAAAIAIdO4kCMR/O1EAIAAHgEAAAOAAAA&#10;AAAAAAEAIAAAACgBAABkcnMvZTJvRG9jLnhtbFBLBQYAAAAABgAGAFkBAACqBQAAAAA=&#10;" path="m0,0l9025,0,9025,8,0,8,0,0xe">
              <v:fill on="t" focussize="0,0"/>
              <v:stroke on="f"/>
              <v:imagedata o:title=""/>
              <o:lock v:ext="edit" aspectratio="f"/>
            </v:shape>
          </w:pict>
        </mc:Fallback>
      </mc:AlternateContent>
    </w:r>
    <w:r>
      <w:rPr>
        <w:rFonts w:hint="eastAsia" w:ascii="Arial"/>
        <w:sz w:val="21"/>
        <w:lang w:val="en-US" w:eastAsia="zh-CN"/>
      </w:rPr>
      <w:t xml:space="preserve">                                                                                                                      </w:t>
    </w:r>
    <w:r>
      <w:rPr>
        <w:spacing w:val="9"/>
        <w:sz w:val="12"/>
        <w:szCs w:val="12"/>
      </w:rPr>
      <w:t>文件编号：</w:t>
    </w:r>
    <w:r>
      <w:rPr>
        <w:rFonts w:ascii="Times New Roman" w:hAnsi="Times New Roman" w:eastAsia="Times New Roman" w:cs="Times New Roman"/>
        <w:sz w:val="12"/>
        <w:szCs w:val="12"/>
      </w:rPr>
      <w:t>K</w:t>
    </w:r>
    <w:r>
      <w:rPr>
        <w:rFonts w:hint="eastAsia" w:ascii="Times New Roman" w:hAnsi="Times New Roman" w:cs="Times New Roman"/>
        <w:sz w:val="12"/>
        <w:szCs w:val="12"/>
        <w:lang w:val="en-US" w:eastAsia="zh-CN"/>
      </w:rPr>
      <w:t>RF</w:t>
    </w:r>
    <w:r>
      <w:rPr>
        <w:rFonts w:ascii="Times New Roman" w:hAnsi="Times New Roman" w:eastAsia="Times New Roman" w:cs="Times New Roman"/>
        <w:spacing w:val="9"/>
        <w:sz w:val="12"/>
        <w:szCs w:val="12"/>
      </w:rPr>
      <w:t>-</w:t>
    </w:r>
    <w:r>
      <w:rPr>
        <w:rFonts w:ascii="Times New Roman" w:hAnsi="Times New Roman" w:eastAsia="Times New Roman" w:cs="Times New Roman"/>
        <w:sz w:val="12"/>
        <w:szCs w:val="12"/>
      </w:rPr>
      <w:t>XZ</w:t>
    </w:r>
    <w:r>
      <w:rPr>
        <w:rFonts w:ascii="Times New Roman" w:hAnsi="Times New Roman" w:eastAsia="Times New Roman" w:cs="Times New Roman"/>
        <w:spacing w:val="9"/>
        <w:sz w:val="12"/>
        <w:szCs w:val="12"/>
      </w:rPr>
      <w:t>-</w:t>
    </w:r>
    <w:r>
      <w:rPr>
        <w:rFonts w:ascii="Times New Roman" w:hAnsi="Times New Roman" w:eastAsia="Times New Roman" w:cs="Times New Roman"/>
        <w:sz w:val="12"/>
        <w:szCs w:val="12"/>
      </w:rPr>
      <w:t>ZD</w:t>
    </w:r>
    <w:r>
      <w:rPr>
        <w:rFonts w:hint="eastAsia" w:ascii="Times New Roman" w:hAnsi="Times New Roman" w:cs="Times New Roman"/>
        <w:sz w:val="12"/>
        <w:szCs w:val="12"/>
        <w:lang w:val="en-US" w:eastAsia="zh-CN"/>
      </w:rPr>
      <w:t>-05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attachedTemplate r:id="rId1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"/>
    </o:shapelayout>
  </w:hdrShapeDefaults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3NWI2MDI3ZDkwOWJjMGQ3OGZkNjNlZTMwNmFjY2QifQ=="/>
  </w:docVars>
  <w:rsids>
    <w:rsidRoot w:val="306E6055"/>
    <w:rsid w:val="000C2FA3"/>
    <w:rsid w:val="00164F2C"/>
    <w:rsid w:val="00271C73"/>
    <w:rsid w:val="003813D1"/>
    <w:rsid w:val="00681CF6"/>
    <w:rsid w:val="006F66C4"/>
    <w:rsid w:val="00741C4E"/>
    <w:rsid w:val="007D4296"/>
    <w:rsid w:val="008B00EB"/>
    <w:rsid w:val="008B7B14"/>
    <w:rsid w:val="00A96A5B"/>
    <w:rsid w:val="00AE7B12"/>
    <w:rsid w:val="00B01A20"/>
    <w:rsid w:val="00E4494F"/>
    <w:rsid w:val="00F46D15"/>
    <w:rsid w:val="00FF1862"/>
    <w:rsid w:val="01145609"/>
    <w:rsid w:val="012F2443"/>
    <w:rsid w:val="015B3238"/>
    <w:rsid w:val="017D1F88"/>
    <w:rsid w:val="01895066"/>
    <w:rsid w:val="01E06943"/>
    <w:rsid w:val="022C2001"/>
    <w:rsid w:val="02B97CE0"/>
    <w:rsid w:val="02D759FE"/>
    <w:rsid w:val="02E01558"/>
    <w:rsid w:val="03190735"/>
    <w:rsid w:val="035A410F"/>
    <w:rsid w:val="03615F5D"/>
    <w:rsid w:val="03716FF7"/>
    <w:rsid w:val="03EA3D94"/>
    <w:rsid w:val="03FD42A4"/>
    <w:rsid w:val="040D6B8B"/>
    <w:rsid w:val="041A795B"/>
    <w:rsid w:val="04855599"/>
    <w:rsid w:val="04AB1DE0"/>
    <w:rsid w:val="04C9670A"/>
    <w:rsid w:val="04E94F96"/>
    <w:rsid w:val="04F10AB3"/>
    <w:rsid w:val="0543421B"/>
    <w:rsid w:val="05507D36"/>
    <w:rsid w:val="059565ED"/>
    <w:rsid w:val="05AC5838"/>
    <w:rsid w:val="05B60A3D"/>
    <w:rsid w:val="0600615C"/>
    <w:rsid w:val="065F2FDD"/>
    <w:rsid w:val="06D25D4A"/>
    <w:rsid w:val="06E65352"/>
    <w:rsid w:val="06F27E5B"/>
    <w:rsid w:val="07264567"/>
    <w:rsid w:val="07A22BB8"/>
    <w:rsid w:val="07FE66CB"/>
    <w:rsid w:val="083E11BD"/>
    <w:rsid w:val="08D5372F"/>
    <w:rsid w:val="08D613F6"/>
    <w:rsid w:val="09141BD0"/>
    <w:rsid w:val="091D0DD3"/>
    <w:rsid w:val="09593312"/>
    <w:rsid w:val="09B07358"/>
    <w:rsid w:val="09B62700"/>
    <w:rsid w:val="09ED6C7E"/>
    <w:rsid w:val="0A544CC8"/>
    <w:rsid w:val="0A9A3BB0"/>
    <w:rsid w:val="0AA34654"/>
    <w:rsid w:val="0AF70E5C"/>
    <w:rsid w:val="0B41336B"/>
    <w:rsid w:val="0B69372C"/>
    <w:rsid w:val="0B892750"/>
    <w:rsid w:val="0BBE2F8B"/>
    <w:rsid w:val="0BEB7A69"/>
    <w:rsid w:val="0C232BA4"/>
    <w:rsid w:val="0C8430C0"/>
    <w:rsid w:val="0CC95D5A"/>
    <w:rsid w:val="0D6214AA"/>
    <w:rsid w:val="0D6465DC"/>
    <w:rsid w:val="0D854475"/>
    <w:rsid w:val="0DA523C3"/>
    <w:rsid w:val="0DEE2D3E"/>
    <w:rsid w:val="0E29027C"/>
    <w:rsid w:val="0E2B5D40"/>
    <w:rsid w:val="0E4D38EB"/>
    <w:rsid w:val="0E782F04"/>
    <w:rsid w:val="0E913F40"/>
    <w:rsid w:val="0EBA4230"/>
    <w:rsid w:val="0ED35656"/>
    <w:rsid w:val="0EE33FD4"/>
    <w:rsid w:val="0EF2177B"/>
    <w:rsid w:val="0F220047"/>
    <w:rsid w:val="0FCF40FE"/>
    <w:rsid w:val="10127AA5"/>
    <w:rsid w:val="103319CE"/>
    <w:rsid w:val="103661B5"/>
    <w:rsid w:val="108247E3"/>
    <w:rsid w:val="108654B0"/>
    <w:rsid w:val="1146085A"/>
    <w:rsid w:val="11943BFC"/>
    <w:rsid w:val="129D4902"/>
    <w:rsid w:val="12C252F2"/>
    <w:rsid w:val="12F6666D"/>
    <w:rsid w:val="13101102"/>
    <w:rsid w:val="13DB3D64"/>
    <w:rsid w:val="1410477D"/>
    <w:rsid w:val="146475A2"/>
    <w:rsid w:val="14700951"/>
    <w:rsid w:val="15064E11"/>
    <w:rsid w:val="15725022"/>
    <w:rsid w:val="15BC057E"/>
    <w:rsid w:val="15E10BFE"/>
    <w:rsid w:val="16557DFE"/>
    <w:rsid w:val="16590502"/>
    <w:rsid w:val="173739A8"/>
    <w:rsid w:val="17DD00AB"/>
    <w:rsid w:val="182B52BA"/>
    <w:rsid w:val="185F343A"/>
    <w:rsid w:val="1892089D"/>
    <w:rsid w:val="18A4506D"/>
    <w:rsid w:val="18B21EA4"/>
    <w:rsid w:val="18BF6762"/>
    <w:rsid w:val="18C632D8"/>
    <w:rsid w:val="18FD29AF"/>
    <w:rsid w:val="19366350"/>
    <w:rsid w:val="195B5CF5"/>
    <w:rsid w:val="196A3BC0"/>
    <w:rsid w:val="1972506F"/>
    <w:rsid w:val="19D36601"/>
    <w:rsid w:val="19D96F98"/>
    <w:rsid w:val="1A0C2EC9"/>
    <w:rsid w:val="1AE16104"/>
    <w:rsid w:val="1B133F19"/>
    <w:rsid w:val="1B6D5BEA"/>
    <w:rsid w:val="1B776A68"/>
    <w:rsid w:val="1B9725A3"/>
    <w:rsid w:val="1B97387B"/>
    <w:rsid w:val="1BA10E42"/>
    <w:rsid w:val="1BA500C9"/>
    <w:rsid w:val="1BAB226E"/>
    <w:rsid w:val="1BD143CB"/>
    <w:rsid w:val="1BE0460E"/>
    <w:rsid w:val="1BF63E31"/>
    <w:rsid w:val="1C116575"/>
    <w:rsid w:val="1C6429E9"/>
    <w:rsid w:val="1C6964E9"/>
    <w:rsid w:val="1C9F6277"/>
    <w:rsid w:val="1CAD42E5"/>
    <w:rsid w:val="1CC25AC1"/>
    <w:rsid w:val="1CF118D4"/>
    <w:rsid w:val="1D047E88"/>
    <w:rsid w:val="1D3B58DF"/>
    <w:rsid w:val="1DEA3522"/>
    <w:rsid w:val="1E076598"/>
    <w:rsid w:val="1E121BB7"/>
    <w:rsid w:val="1E186AD0"/>
    <w:rsid w:val="1E8A0861"/>
    <w:rsid w:val="1EC255AD"/>
    <w:rsid w:val="1EEC5078"/>
    <w:rsid w:val="1F0625DD"/>
    <w:rsid w:val="1F2359BA"/>
    <w:rsid w:val="1F244811"/>
    <w:rsid w:val="1F4153C3"/>
    <w:rsid w:val="1F707A92"/>
    <w:rsid w:val="200B5F0E"/>
    <w:rsid w:val="207B2B57"/>
    <w:rsid w:val="20F16975"/>
    <w:rsid w:val="215A6C10"/>
    <w:rsid w:val="21E11534"/>
    <w:rsid w:val="22192627"/>
    <w:rsid w:val="22307F43"/>
    <w:rsid w:val="22415BA2"/>
    <w:rsid w:val="229B0922"/>
    <w:rsid w:val="22A6031E"/>
    <w:rsid w:val="22B32C90"/>
    <w:rsid w:val="22DB0F0D"/>
    <w:rsid w:val="22E542B8"/>
    <w:rsid w:val="230D5D8D"/>
    <w:rsid w:val="23272B22"/>
    <w:rsid w:val="234D7347"/>
    <w:rsid w:val="23DD1433"/>
    <w:rsid w:val="240D0DD2"/>
    <w:rsid w:val="24635DDC"/>
    <w:rsid w:val="246F652F"/>
    <w:rsid w:val="247268A5"/>
    <w:rsid w:val="250A26FB"/>
    <w:rsid w:val="25186BC6"/>
    <w:rsid w:val="25C12C15"/>
    <w:rsid w:val="25CB2E44"/>
    <w:rsid w:val="25D2016C"/>
    <w:rsid w:val="26021863"/>
    <w:rsid w:val="26A9214B"/>
    <w:rsid w:val="26B237B3"/>
    <w:rsid w:val="26F62569"/>
    <w:rsid w:val="27506309"/>
    <w:rsid w:val="27840543"/>
    <w:rsid w:val="28153891"/>
    <w:rsid w:val="28A95D87"/>
    <w:rsid w:val="28C56E6A"/>
    <w:rsid w:val="28CE02A6"/>
    <w:rsid w:val="28D32671"/>
    <w:rsid w:val="291B4343"/>
    <w:rsid w:val="291D29FD"/>
    <w:rsid w:val="2959623E"/>
    <w:rsid w:val="296E14AB"/>
    <w:rsid w:val="29F0617B"/>
    <w:rsid w:val="29F50603"/>
    <w:rsid w:val="2A150EDF"/>
    <w:rsid w:val="2A6603D4"/>
    <w:rsid w:val="2A6B59EA"/>
    <w:rsid w:val="2B057D63"/>
    <w:rsid w:val="2B1152C1"/>
    <w:rsid w:val="2B1D0E56"/>
    <w:rsid w:val="2B4D6E1A"/>
    <w:rsid w:val="2B733B33"/>
    <w:rsid w:val="2B8A11E5"/>
    <w:rsid w:val="2B913769"/>
    <w:rsid w:val="2BB41EF3"/>
    <w:rsid w:val="2BF0155D"/>
    <w:rsid w:val="2C6B2035"/>
    <w:rsid w:val="2CAD3784"/>
    <w:rsid w:val="2CD86C3B"/>
    <w:rsid w:val="2CFA7D94"/>
    <w:rsid w:val="2D736E31"/>
    <w:rsid w:val="2D99286E"/>
    <w:rsid w:val="2D9D2F28"/>
    <w:rsid w:val="2DA542B0"/>
    <w:rsid w:val="2DC14B36"/>
    <w:rsid w:val="2DDD09AD"/>
    <w:rsid w:val="2DE75388"/>
    <w:rsid w:val="2E053A60"/>
    <w:rsid w:val="2E33681F"/>
    <w:rsid w:val="2E6F5F36"/>
    <w:rsid w:val="2E785580"/>
    <w:rsid w:val="2EC52239"/>
    <w:rsid w:val="2F233FA5"/>
    <w:rsid w:val="2F2E0FAB"/>
    <w:rsid w:val="2F585066"/>
    <w:rsid w:val="2F5A7DDB"/>
    <w:rsid w:val="2F7F387C"/>
    <w:rsid w:val="2F8453D4"/>
    <w:rsid w:val="2FAD7C24"/>
    <w:rsid w:val="3005243D"/>
    <w:rsid w:val="303D0EB6"/>
    <w:rsid w:val="30471B2E"/>
    <w:rsid w:val="30646D37"/>
    <w:rsid w:val="306E6055"/>
    <w:rsid w:val="3117209B"/>
    <w:rsid w:val="312770D7"/>
    <w:rsid w:val="31685DE5"/>
    <w:rsid w:val="31B92B8B"/>
    <w:rsid w:val="31FC4E6F"/>
    <w:rsid w:val="32183CC8"/>
    <w:rsid w:val="324B53E2"/>
    <w:rsid w:val="325133BE"/>
    <w:rsid w:val="32713DBA"/>
    <w:rsid w:val="32715B68"/>
    <w:rsid w:val="32C263C3"/>
    <w:rsid w:val="331A7FAD"/>
    <w:rsid w:val="334308A7"/>
    <w:rsid w:val="3355315C"/>
    <w:rsid w:val="33574903"/>
    <w:rsid w:val="34041715"/>
    <w:rsid w:val="34263FC8"/>
    <w:rsid w:val="346A278E"/>
    <w:rsid w:val="347A4750"/>
    <w:rsid w:val="34B306BA"/>
    <w:rsid w:val="34CA155F"/>
    <w:rsid w:val="34CC1DB2"/>
    <w:rsid w:val="35635C3C"/>
    <w:rsid w:val="358B4587"/>
    <w:rsid w:val="35D4591A"/>
    <w:rsid w:val="35E25DA1"/>
    <w:rsid w:val="362E09D6"/>
    <w:rsid w:val="364D603B"/>
    <w:rsid w:val="374F5BC2"/>
    <w:rsid w:val="375E2F76"/>
    <w:rsid w:val="377370A4"/>
    <w:rsid w:val="37BA2371"/>
    <w:rsid w:val="37C12CD8"/>
    <w:rsid w:val="37FF7744"/>
    <w:rsid w:val="380D29B5"/>
    <w:rsid w:val="384004B6"/>
    <w:rsid w:val="386001C1"/>
    <w:rsid w:val="387705E2"/>
    <w:rsid w:val="38780AEF"/>
    <w:rsid w:val="38DB1B13"/>
    <w:rsid w:val="392F4087"/>
    <w:rsid w:val="3943249C"/>
    <w:rsid w:val="39CE3653"/>
    <w:rsid w:val="39DA2245"/>
    <w:rsid w:val="3A1514CF"/>
    <w:rsid w:val="3A4122C4"/>
    <w:rsid w:val="3A5D0111"/>
    <w:rsid w:val="3A611454"/>
    <w:rsid w:val="3A632B2E"/>
    <w:rsid w:val="3A8B0FB1"/>
    <w:rsid w:val="3A9D7A51"/>
    <w:rsid w:val="3AA207F1"/>
    <w:rsid w:val="3AB74334"/>
    <w:rsid w:val="3AE046D3"/>
    <w:rsid w:val="3AEE22E7"/>
    <w:rsid w:val="3AF45588"/>
    <w:rsid w:val="3B455DE4"/>
    <w:rsid w:val="3B5B6F6B"/>
    <w:rsid w:val="3BE2533F"/>
    <w:rsid w:val="3BFE66BE"/>
    <w:rsid w:val="3C0150AF"/>
    <w:rsid w:val="3C261CBA"/>
    <w:rsid w:val="3C5856E7"/>
    <w:rsid w:val="3C8E6EE1"/>
    <w:rsid w:val="3C9A3A3E"/>
    <w:rsid w:val="3CA27317"/>
    <w:rsid w:val="3CE60F00"/>
    <w:rsid w:val="3CE86361"/>
    <w:rsid w:val="3D4376FA"/>
    <w:rsid w:val="3D8062B7"/>
    <w:rsid w:val="3DA74DA0"/>
    <w:rsid w:val="3E1D4DF6"/>
    <w:rsid w:val="3E2911C9"/>
    <w:rsid w:val="3E5D0E9D"/>
    <w:rsid w:val="3ED935D4"/>
    <w:rsid w:val="3ED93E50"/>
    <w:rsid w:val="3EDC306B"/>
    <w:rsid w:val="3EEB0C03"/>
    <w:rsid w:val="3F0A537A"/>
    <w:rsid w:val="3F0E37B1"/>
    <w:rsid w:val="3F5527CF"/>
    <w:rsid w:val="40206459"/>
    <w:rsid w:val="40436D96"/>
    <w:rsid w:val="408A525F"/>
    <w:rsid w:val="409E2EE7"/>
    <w:rsid w:val="40C95B5E"/>
    <w:rsid w:val="40DB3817"/>
    <w:rsid w:val="40DE261A"/>
    <w:rsid w:val="41B31CF9"/>
    <w:rsid w:val="41BB5D05"/>
    <w:rsid w:val="41BD0482"/>
    <w:rsid w:val="41CD5A2C"/>
    <w:rsid w:val="41E06866"/>
    <w:rsid w:val="41FE68DB"/>
    <w:rsid w:val="425F778B"/>
    <w:rsid w:val="429C6529"/>
    <w:rsid w:val="42A706A9"/>
    <w:rsid w:val="433579C6"/>
    <w:rsid w:val="434626F9"/>
    <w:rsid w:val="43B35FE0"/>
    <w:rsid w:val="43DB1093"/>
    <w:rsid w:val="440A33D6"/>
    <w:rsid w:val="44180417"/>
    <w:rsid w:val="44315157"/>
    <w:rsid w:val="4461059C"/>
    <w:rsid w:val="447A6AFE"/>
    <w:rsid w:val="448160DE"/>
    <w:rsid w:val="44CC0352"/>
    <w:rsid w:val="44F3078E"/>
    <w:rsid w:val="453A1148"/>
    <w:rsid w:val="45D16BF2"/>
    <w:rsid w:val="45D25FB0"/>
    <w:rsid w:val="45F44797"/>
    <w:rsid w:val="45F55107"/>
    <w:rsid w:val="460C5E7C"/>
    <w:rsid w:val="462E7BA0"/>
    <w:rsid w:val="467225C5"/>
    <w:rsid w:val="46FF778E"/>
    <w:rsid w:val="474451A1"/>
    <w:rsid w:val="479040E7"/>
    <w:rsid w:val="47A42178"/>
    <w:rsid w:val="47AC3472"/>
    <w:rsid w:val="480F19A9"/>
    <w:rsid w:val="480F3A01"/>
    <w:rsid w:val="484155D6"/>
    <w:rsid w:val="484A065E"/>
    <w:rsid w:val="485A69C1"/>
    <w:rsid w:val="485D476D"/>
    <w:rsid w:val="4864600C"/>
    <w:rsid w:val="48DA5DBD"/>
    <w:rsid w:val="48DA78A9"/>
    <w:rsid w:val="48F23412"/>
    <w:rsid w:val="48F50E49"/>
    <w:rsid w:val="48FA66DC"/>
    <w:rsid w:val="49942EB0"/>
    <w:rsid w:val="49957F36"/>
    <w:rsid w:val="4A1B48DF"/>
    <w:rsid w:val="4A6F0787"/>
    <w:rsid w:val="4A8549BA"/>
    <w:rsid w:val="4AC46D25"/>
    <w:rsid w:val="4B007631"/>
    <w:rsid w:val="4B014CA0"/>
    <w:rsid w:val="4B301942"/>
    <w:rsid w:val="4B771FE9"/>
    <w:rsid w:val="4B902C9B"/>
    <w:rsid w:val="4B95421D"/>
    <w:rsid w:val="4BB73B56"/>
    <w:rsid w:val="4C400379"/>
    <w:rsid w:val="4C474817"/>
    <w:rsid w:val="4C4867BA"/>
    <w:rsid w:val="4C660C49"/>
    <w:rsid w:val="4CA24E44"/>
    <w:rsid w:val="4CC65BC3"/>
    <w:rsid w:val="4CCF0DE3"/>
    <w:rsid w:val="4CD54ADB"/>
    <w:rsid w:val="4CE93298"/>
    <w:rsid w:val="4CF24EBA"/>
    <w:rsid w:val="4D322BAA"/>
    <w:rsid w:val="4D4D338A"/>
    <w:rsid w:val="4DA414D9"/>
    <w:rsid w:val="4DB93F45"/>
    <w:rsid w:val="4DCB44B3"/>
    <w:rsid w:val="4DD74FC1"/>
    <w:rsid w:val="4DF3347D"/>
    <w:rsid w:val="4E1D0FB1"/>
    <w:rsid w:val="4E620FEB"/>
    <w:rsid w:val="4E734FE6"/>
    <w:rsid w:val="4EBA011B"/>
    <w:rsid w:val="4EC32A03"/>
    <w:rsid w:val="4EC76987"/>
    <w:rsid w:val="4F242004"/>
    <w:rsid w:val="504F1724"/>
    <w:rsid w:val="50B306D4"/>
    <w:rsid w:val="50D61560"/>
    <w:rsid w:val="50D945BC"/>
    <w:rsid w:val="50F43794"/>
    <w:rsid w:val="51142088"/>
    <w:rsid w:val="51267C4C"/>
    <w:rsid w:val="518C786C"/>
    <w:rsid w:val="5196484B"/>
    <w:rsid w:val="51B4425A"/>
    <w:rsid w:val="51D81308"/>
    <w:rsid w:val="51DE7FFF"/>
    <w:rsid w:val="51F7568B"/>
    <w:rsid w:val="51F83758"/>
    <w:rsid w:val="526A4AA3"/>
    <w:rsid w:val="527C6137"/>
    <w:rsid w:val="5299186C"/>
    <w:rsid w:val="52A11128"/>
    <w:rsid w:val="52AC7C09"/>
    <w:rsid w:val="53517039"/>
    <w:rsid w:val="53605111"/>
    <w:rsid w:val="53E0223F"/>
    <w:rsid w:val="54AB2D04"/>
    <w:rsid w:val="54C50D19"/>
    <w:rsid w:val="54D92188"/>
    <w:rsid w:val="54F9581D"/>
    <w:rsid w:val="55162469"/>
    <w:rsid w:val="55402455"/>
    <w:rsid w:val="55553375"/>
    <w:rsid w:val="558327B5"/>
    <w:rsid w:val="56426B33"/>
    <w:rsid w:val="56823A3B"/>
    <w:rsid w:val="56A5007F"/>
    <w:rsid w:val="56C955A2"/>
    <w:rsid w:val="56F11256"/>
    <w:rsid w:val="5721675C"/>
    <w:rsid w:val="573A5A2F"/>
    <w:rsid w:val="57582253"/>
    <w:rsid w:val="579C32FD"/>
    <w:rsid w:val="57CD5E05"/>
    <w:rsid w:val="57FD5624"/>
    <w:rsid w:val="582C7CB7"/>
    <w:rsid w:val="5830007F"/>
    <w:rsid w:val="58417026"/>
    <w:rsid w:val="58A14C5F"/>
    <w:rsid w:val="58A35221"/>
    <w:rsid w:val="58B27440"/>
    <w:rsid w:val="58C03462"/>
    <w:rsid w:val="58DD5D91"/>
    <w:rsid w:val="590B5B1F"/>
    <w:rsid w:val="592D018B"/>
    <w:rsid w:val="596671F9"/>
    <w:rsid w:val="598D0C2A"/>
    <w:rsid w:val="59D522A3"/>
    <w:rsid w:val="59EB562C"/>
    <w:rsid w:val="5A022DD2"/>
    <w:rsid w:val="5A245E0A"/>
    <w:rsid w:val="5A44478D"/>
    <w:rsid w:val="5A7F08D5"/>
    <w:rsid w:val="5AFA3A2D"/>
    <w:rsid w:val="5B152F7E"/>
    <w:rsid w:val="5B157F2A"/>
    <w:rsid w:val="5B503065"/>
    <w:rsid w:val="5B61411C"/>
    <w:rsid w:val="5B765F8F"/>
    <w:rsid w:val="5BA3649D"/>
    <w:rsid w:val="5C4468D4"/>
    <w:rsid w:val="5CAE15E3"/>
    <w:rsid w:val="5CBC3D00"/>
    <w:rsid w:val="5D064F7B"/>
    <w:rsid w:val="5D624ABB"/>
    <w:rsid w:val="5D722610"/>
    <w:rsid w:val="5E0F3C1E"/>
    <w:rsid w:val="5E266935"/>
    <w:rsid w:val="5E5B6A7F"/>
    <w:rsid w:val="5E812ADB"/>
    <w:rsid w:val="5EAE58CA"/>
    <w:rsid w:val="5EC44A84"/>
    <w:rsid w:val="5EC64EC3"/>
    <w:rsid w:val="5EEC63F2"/>
    <w:rsid w:val="5F2931A3"/>
    <w:rsid w:val="5F3B570F"/>
    <w:rsid w:val="5FB641AF"/>
    <w:rsid w:val="603E496C"/>
    <w:rsid w:val="603E4A2C"/>
    <w:rsid w:val="60A26D69"/>
    <w:rsid w:val="618C6A88"/>
    <w:rsid w:val="61B2122D"/>
    <w:rsid w:val="61E64C5E"/>
    <w:rsid w:val="61FC4B9F"/>
    <w:rsid w:val="62127C68"/>
    <w:rsid w:val="62514EEA"/>
    <w:rsid w:val="629F6A6C"/>
    <w:rsid w:val="62CD1F6B"/>
    <w:rsid w:val="62E328C2"/>
    <w:rsid w:val="62EE098B"/>
    <w:rsid w:val="633945F8"/>
    <w:rsid w:val="636A6A23"/>
    <w:rsid w:val="637569B7"/>
    <w:rsid w:val="63BE65AF"/>
    <w:rsid w:val="65006754"/>
    <w:rsid w:val="65420B1A"/>
    <w:rsid w:val="65516FAF"/>
    <w:rsid w:val="6582360D"/>
    <w:rsid w:val="66E17BA1"/>
    <w:rsid w:val="676A3084"/>
    <w:rsid w:val="67AF3898"/>
    <w:rsid w:val="67C85F3B"/>
    <w:rsid w:val="67CB4420"/>
    <w:rsid w:val="67F053ED"/>
    <w:rsid w:val="68CF4DBB"/>
    <w:rsid w:val="68EA39A3"/>
    <w:rsid w:val="690E58E3"/>
    <w:rsid w:val="69110F2F"/>
    <w:rsid w:val="691A4351"/>
    <w:rsid w:val="692F6998"/>
    <w:rsid w:val="69364D13"/>
    <w:rsid w:val="69492010"/>
    <w:rsid w:val="695374BA"/>
    <w:rsid w:val="698A4461"/>
    <w:rsid w:val="69907DED"/>
    <w:rsid w:val="69B60FD3"/>
    <w:rsid w:val="69C04704"/>
    <w:rsid w:val="69D871E5"/>
    <w:rsid w:val="6A255019"/>
    <w:rsid w:val="6A9160E4"/>
    <w:rsid w:val="6AC9176D"/>
    <w:rsid w:val="6ACB5685"/>
    <w:rsid w:val="6B2D401B"/>
    <w:rsid w:val="6B4A697B"/>
    <w:rsid w:val="6B4C32D1"/>
    <w:rsid w:val="6B5D4950"/>
    <w:rsid w:val="6BA275B9"/>
    <w:rsid w:val="6C0833DF"/>
    <w:rsid w:val="6C7A503E"/>
    <w:rsid w:val="6D413DAD"/>
    <w:rsid w:val="6D87693B"/>
    <w:rsid w:val="6DF40E20"/>
    <w:rsid w:val="6E142B25"/>
    <w:rsid w:val="6E354B34"/>
    <w:rsid w:val="6EAD0AC3"/>
    <w:rsid w:val="6EB82F70"/>
    <w:rsid w:val="6EDE1DCD"/>
    <w:rsid w:val="6F887A72"/>
    <w:rsid w:val="6F9B1553"/>
    <w:rsid w:val="6FA56875"/>
    <w:rsid w:val="6FE85BD6"/>
    <w:rsid w:val="6FEA4E0D"/>
    <w:rsid w:val="6FEC77B9"/>
    <w:rsid w:val="70B96889"/>
    <w:rsid w:val="70BF5715"/>
    <w:rsid w:val="7120443D"/>
    <w:rsid w:val="7120610F"/>
    <w:rsid w:val="713954C7"/>
    <w:rsid w:val="71C54FAD"/>
    <w:rsid w:val="72406D08"/>
    <w:rsid w:val="72D14FBD"/>
    <w:rsid w:val="73A91A6A"/>
    <w:rsid w:val="73B250BD"/>
    <w:rsid w:val="73C92407"/>
    <w:rsid w:val="73D9089C"/>
    <w:rsid w:val="73E3796C"/>
    <w:rsid w:val="742C48E7"/>
    <w:rsid w:val="74B54E81"/>
    <w:rsid w:val="74DC4D87"/>
    <w:rsid w:val="750A1940"/>
    <w:rsid w:val="75662603"/>
    <w:rsid w:val="75AE7D3B"/>
    <w:rsid w:val="75D8214D"/>
    <w:rsid w:val="75F91935"/>
    <w:rsid w:val="76236746"/>
    <w:rsid w:val="7634625D"/>
    <w:rsid w:val="76C459C3"/>
    <w:rsid w:val="76C5123F"/>
    <w:rsid w:val="770976EA"/>
    <w:rsid w:val="77161575"/>
    <w:rsid w:val="77271FC1"/>
    <w:rsid w:val="774E2F96"/>
    <w:rsid w:val="77615A40"/>
    <w:rsid w:val="77976AA4"/>
    <w:rsid w:val="77BA6C36"/>
    <w:rsid w:val="77C41912"/>
    <w:rsid w:val="77EE0202"/>
    <w:rsid w:val="784B5AE0"/>
    <w:rsid w:val="78D440B4"/>
    <w:rsid w:val="78E0784E"/>
    <w:rsid w:val="793F0033"/>
    <w:rsid w:val="79501600"/>
    <w:rsid w:val="796450AB"/>
    <w:rsid w:val="7968517B"/>
    <w:rsid w:val="797F13F5"/>
    <w:rsid w:val="7A314D2E"/>
    <w:rsid w:val="7A710D75"/>
    <w:rsid w:val="7A951295"/>
    <w:rsid w:val="7AA014BB"/>
    <w:rsid w:val="7AA975E0"/>
    <w:rsid w:val="7AB636E5"/>
    <w:rsid w:val="7AC8601E"/>
    <w:rsid w:val="7AE619F3"/>
    <w:rsid w:val="7B652080"/>
    <w:rsid w:val="7B6A2721"/>
    <w:rsid w:val="7C0333F8"/>
    <w:rsid w:val="7C370855"/>
    <w:rsid w:val="7CDE311E"/>
    <w:rsid w:val="7D005484"/>
    <w:rsid w:val="7D276B1C"/>
    <w:rsid w:val="7D851A94"/>
    <w:rsid w:val="7DBA15DB"/>
    <w:rsid w:val="7DE467BB"/>
    <w:rsid w:val="7DF2712A"/>
    <w:rsid w:val="7DF62A77"/>
    <w:rsid w:val="7E0968B7"/>
    <w:rsid w:val="7E617E0B"/>
    <w:rsid w:val="7E752673"/>
    <w:rsid w:val="7E8B2972"/>
    <w:rsid w:val="7E941F8F"/>
    <w:rsid w:val="7EF16FA7"/>
    <w:rsid w:val="7FA74FF1"/>
    <w:rsid w:val="7FEE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qFormat="1" w:unhideWhenUsed="0" w:uiPriority="1" w:semiHidden="0" w:name="toc 4"/>
    <w:lsdException w:qFormat="1" w:unhideWhenUsed="0" w:uiPriority="1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878" w:right="85"/>
      <w:outlineLvl w:val="0"/>
    </w:pPr>
    <w:rPr>
      <w:rFonts w:ascii="微软雅黑" w:hAnsi="微软雅黑" w:eastAsia="微软雅黑" w:cs="微软雅黑"/>
      <w:b/>
      <w:bCs/>
      <w:sz w:val="52"/>
      <w:szCs w:val="52"/>
    </w:rPr>
  </w:style>
  <w:style w:type="paragraph" w:styleId="3">
    <w:name w:val="heading 2"/>
    <w:basedOn w:val="1"/>
    <w:next w:val="1"/>
    <w:qFormat/>
    <w:uiPriority w:val="1"/>
    <w:pPr>
      <w:ind w:left="120"/>
      <w:outlineLvl w:val="1"/>
    </w:pPr>
    <w:rPr>
      <w:rFonts w:ascii="Microsoft JhengHei" w:hAnsi="Microsoft JhengHei" w:eastAsia="Microsoft JhengHei" w:cs="Microsoft JhengHei"/>
      <w:b/>
      <w:bCs/>
      <w:sz w:val="44"/>
      <w:szCs w:val="44"/>
    </w:rPr>
  </w:style>
  <w:style w:type="paragraph" w:styleId="4">
    <w:name w:val="heading 3"/>
    <w:basedOn w:val="1"/>
    <w:next w:val="1"/>
    <w:qFormat/>
    <w:uiPriority w:val="1"/>
    <w:pPr>
      <w:ind w:left="120"/>
      <w:outlineLvl w:val="2"/>
    </w:pPr>
    <w:rPr>
      <w:rFonts w:ascii="微软雅黑" w:hAnsi="微软雅黑" w:eastAsia="微软雅黑" w:cs="微软雅黑"/>
      <w:b/>
      <w:bCs/>
      <w:sz w:val="32"/>
      <w:szCs w:val="32"/>
    </w:rPr>
  </w:style>
  <w:style w:type="paragraph" w:styleId="5">
    <w:name w:val="heading 4"/>
    <w:basedOn w:val="1"/>
    <w:next w:val="1"/>
    <w:qFormat/>
    <w:uiPriority w:val="1"/>
    <w:pPr>
      <w:ind w:left="120"/>
      <w:outlineLvl w:val="3"/>
    </w:pPr>
    <w:rPr>
      <w:rFonts w:ascii="Microsoft JhengHei" w:hAnsi="Microsoft JhengHei" w:eastAsia="Microsoft JhengHei" w:cs="Microsoft JhengHei"/>
      <w:b/>
      <w:bCs/>
      <w:sz w:val="24"/>
      <w:szCs w:val="24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4"/>
      <w:szCs w:val="24"/>
    </w:rPr>
  </w:style>
  <w:style w:type="paragraph" w:styleId="7">
    <w:name w:val="toc 5"/>
    <w:basedOn w:val="1"/>
    <w:next w:val="1"/>
    <w:qFormat/>
    <w:uiPriority w:val="1"/>
    <w:pPr>
      <w:spacing w:before="35"/>
      <w:ind w:left="540"/>
    </w:pPr>
    <w:rPr>
      <w:rFonts w:ascii="Times New Roman" w:hAnsi="Times New Roman" w:eastAsia="Times New Roman" w:cs="Times New Roman"/>
      <w:sz w:val="20"/>
      <w:szCs w:val="20"/>
    </w:rPr>
  </w:style>
  <w:style w:type="paragraph" w:styleId="8">
    <w:name w:val="toc 3"/>
    <w:basedOn w:val="1"/>
    <w:next w:val="1"/>
    <w:qFormat/>
    <w:uiPriority w:val="1"/>
    <w:pPr>
      <w:ind w:left="120"/>
    </w:pPr>
    <w:rPr>
      <w:rFonts w:ascii="Microsoft JhengHei" w:hAnsi="Microsoft JhengHei" w:eastAsia="Microsoft JhengHei" w:cs="Microsoft JhengHei"/>
      <w:b/>
      <w:bCs/>
      <w:i/>
    </w:rPr>
  </w:style>
  <w:style w:type="paragraph" w:styleId="9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qFormat/>
    <w:uiPriority w:val="1"/>
    <w:pPr>
      <w:spacing w:before="378"/>
      <w:ind w:left="120"/>
    </w:pPr>
    <w:rPr>
      <w:rFonts w:ascii="Microsoft JhengHei" w:hAnsi="Microsoft JhengHei" w:eastAsia="Microsoft JhengHei" w:cs="Microsoft JhengHei"/>
      <w:b/>
      <w:bCs/>
      <w:sz w:val="21"/>
      <w:szCs w:val="21"/>
    </w:rPr>
  </w:style>
  <w:style w:type="paragraph" w:styleId="12">
    <w:name w:val="toc 4"/>
    <w:basedOn w:val="1"/>
    <w:next w:val="1"/>
    <w:qFormat/>
    <w:uiPriority w:val="1"/>
    <w:pPr>
      <w:spacing w:before="35"/>
      <w:ind w:left="331"/>
    </w:pPr>
    <w:rPr>
      <w:rFonts w:ascii="Times New Roman" w:hAnsi="Times New Roman" w:eastAsia="Times New Roman" w:cs="Times New Roman"/>
      <w:sz w:val="20"/>
      <w:szCs w:val="20"/>
    </w:rPr>
  </w:style>
  <w:style w:type="paragraph" w:styleId="13">
    <w:name w:val="toc 2"/>
    <w:basedOn w:val="1"/>
    <w:next w:val="1"/>
    <w:qFormat/>
    <w:uiPriority w:val="1"/>
    <w:pPr>
      <w:spacing w:before="141"/>
      <w:ind w:left="120"/>
    </w:pPr>
    <w:rPr>
      <w:sz w:val="21"/>
      <w:szCs w:val="21"/>
    </w:rPr>
  </w:style>
  <w:style w:type="paragraph" w:styleId="1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</w:rPr>
  </w:style>
  <w:style w:type="table" w:customStyle="1" w:styleId="19">
    <w:name w:val="Table Normal_0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0">
    <w:name w:val="List Paragraph"/>
    <w:basedOn w:val="1"/>
    <w:qFormat/>
    <w:uiPriority w:val="1"/>
  </w:style>
  <w:style w:type="paragraph" w:customStyle="1" w:styleId="21">
    <w:name w:val="Table Paragraph"/>
    <w:basedOn w:val="1"/>
    <w:qFormat/>
    <w:uiPriority w:val="1"/>
  </w:style>
  <w:style w:type="character" w:customStyle="1" w:styleId="22">
    <w:name w:val="页眉 字符"/>
    <w:basedOn w:val="17"/>
    <w:link w:val="10"/>
    <w:qFormat/>
    <w:uiPriority w:val="99"/>
    <w:rPr>
      <w:rFonts w:ascii="宋体" w:hAnsi="宋体" w:eastAsia="宋体" w:cs="宋体"/>
      <w:sz w:val="18"/>
      <w:szCs w:val="18"/>
    </w:rPr>
  </w:style>
  <w:style w:type="character" w:customStyle="1" w:styleId="23">
    <w:name w:val="页脚 字符"/>
    <w:basedOn w:val="17"/>
    <w:link w:val="9"/>
    <w:qFormat/>
    <w:uiPriority w:val="99"/>
    <w:rPr>
      <w:rFonts w:ascii="宋体" w:hAnsi="宋体" w:eastAsia="宋体" w:cs="宋体"/>
      <w:sz w:val="18"/>
      <w:szCs w:val="18"/>
    </w:rPr>
  </w:style>
  <w:style w:type="table" w:customStyle="1" w:styleId="24">
    <w:name w:val="TableGrid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0154;&#21147;&#36164;&#28304;\&#21046;&#24230;&#25991;&#20214;\&#34892;&#25919;&#37096;\&#21046;&#24230;&#21407;&#29256;\KRF-XZ-ZD13-1.0&#20250;&#35758;&#31649;&#29702;&#21046;&#24230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KRF-XZ-ZD13-1.0会议管理制度.docx</Template>
  <Pages>2</Pages>
  <Words>212</Words>
  <Characters>212</Characters>
  <Lines>66</Lines>
  <Paragraphs>18</Paragraphs>
  <TotalTime>11</TotalTime>
  <ScaleCrop>false</ScaleCrop>
  <LinksUpToDate>false</LinksUpToDate>
  <CharactersWithSpaces>477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2025-03-13T06:18:00Z</dcterms:created>
  <dc:creator>笑羽</dc:creator>
  <cp:lastModifiedBy>笑羽</cp:lastModifiedBy>
  <dcterms:modified xsi:type="dcterms:W3CDTF">2025-05-20T03:59:42Z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2015-09-08T00:00:00Z</vt:filetime>
  </property>
  <property fmtid="{D5CDD505-2E9C-101B-9397-08002B2CF9AE}" pid="3" name="Creator">
    <vt:lpwstr>Microsoft® Office Word 2007</vt:lpwstr>
  </property>
  <property fmtid="{D5CDD505-2E9C-101B-9397-08002B2CF9AE}" pid="4" name="ICV">
    <vt:lpwstr>5EEB185B9FDB4460902DD31CF35A4EEF_11</vt:lpwstr>
  </property>
  <property fmtid="{D5CDD505-2E9C-101B-9397-08002B2CF9AE}" pid="5" name="KSOProductBuildVer">
    <vt:lpwstr>2052-12.1.0.21171</vt:lpwstr>
  </property>
  <property fmtid="{D5CDD505-2E9C-101B-9397-08002B2CF9AE}" pid="6" name="LastSaved">
    <vt:filetime>2017-03-22T00:00:00Z</vt:filetime>
  </property>
  <property fmtid="{D5CDD505-2E9C-101B-9397-08002B2CF9AE}" pid="7" name="KSOTemplateDocerSaveRecord">
    <vt:lpwstr>eyJoZGlkIjoiOGU4OGE2M2RlODJhYWVmNTM2Zjc3ZmYxMzZlNDFjZGUiLCJ1c2VySWQiOiIyNzExNTQ1MTIifQ==</vt:lpwstr>
  </property>
</Properties>
</file>